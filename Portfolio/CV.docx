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5038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431"/>
      </w:tblGrid>
      <w:tr w:rsidR="00692703" w:rsidRPr="00CF1A49" w14:paraId="6C6E7342" w14:textId="77777777" w:rsidTr="007E7899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2C7B55B3" w14:textId="2E349D7B" w:rsidR="00692703" w:rsidRPr="009A4100" w:rsidRDefault="00AD7F86" w:rsidP="00913946">
            <w:pPr>
              <w:pStyle w:val="Title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Andreina</w:t>
            </w:r>
            <w:r w:rsidR="00692703" w:rsidRPr="009A4100">
              <w:rPr>
                <w:rFonts w:ascii="Times New Roman" w:hAnsi="Times New Roman" w:cs="Times New Roman"/>
              </w:rPr>
              <w:t xml:space="preserve"> </w:t>
            </w:r>
            <w:r w:rsidRPr="00AD7F86">
              <w:rPr>
                <w:color w:val="auto"/>
              </w:rPr>
              <w:t>Carvalho</w:t>
            </w:r>
          </w:p>
          <w:p w14:paraId="63B76849" w14:textId="4110B1FE" w:rsidR="007E07CF" w:rsidRPr="009A4100" w:rsidRDefault="007E07CF" w:rsidP="007E07CF">
            <w:pPr>
              <w:pStyle w:val="ContactInfo"/>
              <w:contextualSpacing w:val="0"/>
              <w:rPr>
                <w:rFonts w:ascii="Times New Roman" w:hAnsi="Times New Roman" w:cs="Times New Roman"/>
              </w:rPr>
            </w:pPr>
            <w:r w:rsidRPr="009A4100">
              <w:rPr>
                <w:rFonts w:ascii="Times New Roman" w:hAnsi="Times New Roman" w:cs="Times New Roman"/>
              </w:rPr>
              <w:t xml:space="preserve"> Roscommon</w:t>
            </w:r>
            <w:r w:rsidR="00AD7F86">
              <w:rPr>
                <w:rFonts w:ascii="Times New Roman" w:hAnsi="Times New Roman" w:cs="Times New Roman"/>
              </w:rPr>
              <w:t xml:space="preserve"> (Town)</w:t>
            </w:r>
            <w:r w:rsidR="00692703" w:rsidRPr="009A4100">
              <w:rPr>
                <w:rFonts w:ascii="Times New Roman" w:hAnsi="Times New Roman" w:cs="Times New Roman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</w:rPr>
                <w:alias w:val="Divider dot:"/>
                <w:tag w:val="Divider dot:"/>
                <w:id w:val="-1459182552"/>
                <w:placeholder>
                  <w:docPart w:val="A6E1E8CDA6BC4EDA8872ECD827B9944C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9A4100">
                  <w:rPr>
                    <w:rFonts w:ascii="Times New Roman" w:hAnsi="Times New Roman" w:cs="Times New Roman"/>
                  </w:rPr>
                  <w:t>·</w:t>
                </w:r>
              </w:sdtContent>
            </w:sdt>
            <w:r w:rsidR="00692703" w:rsidRPr="009A4100">
              <w:rPr>
                <w:rFonts w:ascii="Times New Roman" w:hAnsi="Times New Roman" w:cs="Times New Roman"/>
              </w:rPr>
              <w:t xml:space="preserve"> </w:t>
            </w:r>
            <w:r w:rsidR="00AD7F86" w:rsidRPr="00AD7F86">
              <w:rPr>
                <w:rFonts w:ascii="Times New Roman" w:hAnsi="Times New Roman" w:cs="Times New Roman"/>
              </w:rPr>
              <w:t>0830286473</w:t>
            </w:r>
            <w:r w:rsidR="008D78AE">
              <w:rPr>
                <w:rFonts w:ascii="Times New Roman" w:hAnsi="Times New Roman" w:cs="Times New Roman"/>
              </w:rPr>
              <w:t xml:space="preserve"> </w:t>
            </w:r>
            <w:r w:rsidRPr="009A4100">
              <w:rPr>
                <w:rFonts w:ascii="Times New Roman" w:hAnsi="Times New Roman" w:cs="Times New Roman"/>
              </w:rPr>
              <w:t>|</w:t>
            </w:r>
            <w:r w:rsidR="008D78AE">
              <w:rPr>
                <w:rFonts w:ascii="Times New Roman" w:hAnsi="Times New Roman" w:cs="Times New Roman"/>
              </w:rPr>
              <w:t xml:space="preserve"> </w:t>
            </w:r>
            <w:r w:rsidR="00AD7F86">
              <w:rPr>
                <w:rFonts w:ascii="Times New Roman" w:hAnsi="Times New Roman" w:cs="Times New Roman"/>
              </w:rPr>
              <w:t>0892173867</w:t>
            </w:r>
            <w:r w:rsidRPr="009A4100">
              <w:rPr>
                <w:rFonts w:ascii="Times New Roman" w:hAnsi="Times New Roman" w:cs="Times New Roman"/>
              </w:rPr>
              <w:t xml:space="preserve"> (WhatsApp)</w:t>
            </w:r>
          </w:p>
          <w:p w14:paraId="4237A980" w14:textId="7FF7E907" w:rsidR="00692703" w:rsidRPr="00CF1A49" w:rsidRDefault="00AD7F86" w:rsidP="00913946">
            <w:pPr>
              <w:pStyle w:val="ContactInfoEmphasis"/>
              <w:contextualSpacing w:val="0"/>
            </w:pPr>
            <w:r>
              <w:rPr>
                <w:rFonts w:ascii="Times New Roman" w:hAnsi="Times New Roman" w:cs="Times New Roman"/>
              </w:rPr>
              <w:t>ayshala69</w:t>
            </w:r>
            <w:r w:rsidR="007E07CF" w:rsidRPr="009A4100">
              <w:rPr>
                <w:rFonts w:ascii="Times New Roman" w:hAnsi="Times New Roman" w:cs="Times New Roman"/>
              </w:rPr>
              <w:t>@gmail.com</w:t>
            </w:r>
            <w:r w:rsidR="00692703" w:rsidRPr="009A4100">
              <w:rPr>
                <w:rFonts w:ascii="Times New Roman" w:hAnsi="Times New Roman" w:cs="Times New Roman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</w:rPr>
                <w:alias w:val="Divider dot:"/>
                <w:tag w:val="Divider dot:"/>
                <w:id w:val="2000459528"/>
                <w:placeholder>
                  <w:docPart w:val="E6F17951BD664F2CBA816A2FFE8DE11F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9A4100">
                  <w:rPr>
                    <w:rFonts w:ascii="Times New Roman" w:hAnsi="Times New Roman" w:cs="Times New Roman"/>
                  </w:rPr>
                  <w:t>·</w:t>
                </w:r>
              </w:sdtContent>
            </w:sdt>
            <w:r w:rsidR="00692703" w:rsidRPr="009A4100">
              <w:rPr>
                <w:rFonts w:ascii="Times New Roman" w:hAnsi="Times New Roman" w:cs="Times New Roman"/>
              </w:rPr>
              <w:t xml:space="preserve"> </w:t>
            </w:r>
            <w:r w:rsidR="00D57D19" w:rsidRPr="009A4100">
              <w:rPr>
                <w:rFonts w:ascii="Times New Roman" w:hAnsi="Times New Roman" w:cs="Times New Roman"/>
              </w:rPr>
              <w:t>LinkedIn</w:t>
            </w:r>
            <w:r w:rsidR="00692703" w:rsidRPr="00CF1A49">
              <w:t xml:space="preserve"> </w:t>
            </w:r>
          </w:p>
        </w:tc>
      </w:tr>
      <w:tr w:rsidR="009571D8" w:rsidRPr="009A4100" w14:paraId="4DE54E9F" w14:textId="77777777" w:rsidTr="007E7899">
        <w:tc>
          <w:tcPr>
            <w:tcW w:w="9360" w:type="dxa"/>
            <w:tcMar>
              <w:top w:w="432" w:type="dxa"/>
            </w:tcMar>
          </w:tcPr>
          <w:p w14:paraId="64488A0F" w14:textId="3F56A3F2" w:rsidR="001755A8" w:rsidRPr="009A4100" w:rsidRDefault="00515A5D" w:rsidP="00913946">
            <w:pPr>
              <w:contextualSpacing w:val="0"/>
              <w:rPr>
                <w:rFonts w:ascii="Times New Roman" w:hAnsi="Times New Roman" w:cs="Times New Roman"/>
                <w:b/>
                <w:bCs/>
              </w:rPr>
            </w:pPr>
            <w:r w:rsidRPr="009A4100">
              <w:rPr>
                <w:rFonts w:ascii="Times New Roman" w:hAnsi="Times New Roman" w:cs="Times New Roman"/>
                <w:b/>
                <w:bCs/>
              </w:rPr>
              <w:t xml:space="preserve">Undergraduate Cloud AI student. </w:t>
            </w:r>
            <w:r w:rsidR="007873A1" w:rsidRPr="009A4100">
              <w:rPr>
                <w:rFonts w:ascii="Times New Roman" w:hAnsi="Times New Roman" w:cs="Times New Roman"/>
                <w:b/>
                <w:bCs/>
              </w:rPr>
              <w:t>Always d</w:t>
            </w:r>
            <w:r w:rsidRPr="009A4100">
              <w:rPr>
                <w:rFonts w:ascii="Times New Roman" w:hAnsi="Times New Roman" w:cs="Times New Roman"/>
                <w:b/>
                <w:bCs/>
              </w:rPr>
              <w:t>edicated to my work and projects</w:t>
            </w:r>
            <w:r w:rsidR="00FD02D6" w:rsidRPr="009A4100">
              <w:rPr>
                <w:rFonts w:ascii="Times New Roman" w:hAnsi="Times New Roman" w:cs="Times New Roman"/>
                <w:b/>
                <w:bCs/>
              </w:rPr>
              <w:t>,</w:t>
            </w:r>
            <w:r w:rsidR="007873A1" w:rsidRPr="009A4100">
              <w:rPr>
                <w:rFonts w:ascii="Times New Roman" w:hAnsi="Times New Roman" w:cs="Times New Roman"/>
                <w:b/>
                <w:bCs/>
              </w:rPr>
              <w:t xml:space="preserve"> I do my best to be professional, attentive and organized.</w:t>
            </w:r>
            <w:r w:rsidR="00FD02D6" w:rsidRPr="009A4100">
              <w:rPr>
                <w:rFonts w:ascii="Times New Roman" w:hAnsi="Times New Roman" w:cs="Times New Roman"/>
                <w:b/>
                <w:bCs/>
              </w:rPr>
              <w:t xml:space="preserve"> Seeking learning &amp; work opportunities for summer 2021.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865"/>
        <w:tblW w:w="5022" w:type="pct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78"/>
      </w:tblGrid>
      <w:tr w:rsidR="007E7899" w:rsidRPr="00CF1A49" w14:paraId="4AA0C383" w14:textId="77777777" w:rsidTr="007E7899">
        <w:trPr>
          <w:trHeight w:val="1259"/>
        </w:trPr>
        <w:tc>
          <w:tcPr>
            <w:tcW w:w="9378" w:type="dxa"/>
          </w:tcPr>
          <w:p w14:paraId="4C897226" w14:textId="77777777" w:rsidR="007E7899" w:rsidRPr="00CF1A49" w:rsidRDefault="007E7899" w:rsidP="007E7899">
            <w:pPr>
              <w:pStyle w:val="Heading3"/>
              <w:contextualSpacing w:val="0"/>
              <w:outlineLvl w:val="2"/>
            </w:pPr>
            <w:r>
              <w:t>2019</w:t>
            </w:r>
            <w:r w:rsidRPr="00CF1A49">
              <w:t xml:space="preserve"> – </w:t>
            </w:r>
            <w:r>
              <w:t>2020</w:t>
            </w:r>
          </w:p>
          <w:p w14:paraId="4FECF5DE" w14:textId="77777777" w:rsidR="007E7899" w:rsidRPr="00CF1A49" w:rsidRDefault="007E7899" w:rsidP="007E7899">
            <w:pPr>
              <w:pStyle w:val="Heading2"/>
              <w:contextualSpacing w:val="0"/>
              <w:outlineLvl w:val="1"/>
            </w:pPr>
            <w:r>
              <w:t>Packing</w:t>
            </w:r>
            <w:r w:rsidRPr="00CF1A49">
              <w:t xml:space="preserve">, </w:t>
            </w:r>
            <w:r>
              <w:rPr>
                <w:rStyle w:val="SubtleReference"/>
              </w:rPr>
              <w:t>Sealac LTD.</w:t>
            </w:r>
          </w:p>
          <w:p w14:paraId="50A12C39" w14:textId="77777777" w:rsidR="007E7899" w:rsidRDefault="007E7899" w:rsidP="009A4100">
            <w:pPr>
              <w:pStyle w:val="ListParagraph"/>
              <w:numPr>
                <w:ilvl w:val="0"/>
                <w:numId w:val="16"/>
              </w:numPr>
            </w:pPr>
            <w:r>
              <w:t>Taking customer orders and invoice.</w:t>
            </w:r>
          </w:p>
          <w:p w14:paraId="522A7A19" w14:textId="77777777" w:rsidR="007E7899" w:rsidRDefault="007E7899" w:rsidP="009A4100">
            <w:pPr>
              <w:pStyle w:val="ListParagraph"/>
              <w:numPr>
                <w:ilvl w:val="0"/>
                <w:numId w:val="16"/>
              </w:numPr>
            </w:pPr>
            <w:r>
              <w:t>Packing seaweed products.</w:t>
            </w:r>
          </w:p>
          <w:p w14:paraId="429AE06E" w14:textId="77777777" w:rsidR="007E7899" w:rsidRPr="00CF1A49" w:rsidRDefault="007E7899" w:rsidP="009A4100">
            <w:pPr>
              <w:pStyle w:val="ListParagraph"/>
              <w:numPr>
                <w:ilvl w:val="0"/>
                <w:numId w:val="16"/>
              </w:numPr>
            </w:pPr>
            <w:r>
              <w:t>Expected to minimize downtime and material losses.</w:t>
            </w:r>
          </w:p>
        </w:tc>
      </w:tr>
      <w:tr w:rsidR="007E7899" w:rsidRPr="00CF1A49" w14:paraId="7B36FCEC" w14:textId="77777777" w:rsidTr="007E7899">
        <w:trPr>
          <w:trHeight w:val="1259"/>
        </w:trPr>
        <w:tc>
          <w:tcPr>
            <w:tcW w:w="9378" w:type="dxa"/>
            <w:tcMar>
              <w:top w:w="216" w:type="dxa"/>
            </w:tcMar>
          </w:tcPr>
          <w:p w14:paraId="1479537B" w14:textId="77777777" w:rsidR="007E7899" w:rsidRPr="00CF1A49" w:rsidRDefault="007E7899" w:rsidP="007E7899">
            <w:pPr>
              <w:pStyle w:val="Heading3"/>
              <w:contextualSpacing w:val="0"/>
              <w:outlineLvl w:val="2"/>
            </w:pPr>
            <w:r>
              <w:t>2017</w:t>
            </w:r>
            <w:r w:rsidRPr="00CF1A49">
              <w:t xml:space="preserve"> </w:t>
            </w:r>
          </w:p>
          <w:p w14:paraId="0D8455D3" w14:textId="77777777" w:rsidR="007E7899" w:rsidRPr="00CF1A49" w:rsidRDefault="007E7899" w:rsidP="007E7899">
            <w:pPr>
              <w:pStyle w:val="Heading2"/>
              <w:contextualSpacing w:val="0"/>
              <w:outlineLvl w:val="1"/>
            </w:pPr>
            <w:r>
              <w:t>office Assistant</w:t>
            </w:r>
            <w:r w:rsidRPr="00CF1A49">
              <w:t xml:space="preserve">, </w:t>
            </w:r>
            <w:r>
              <w:rPr>
                <w:rStyle w:val="SubtleReference"/>
              </w:rPr>
              <w:t>IRD Kiltimagh CLG</w:t>
            </w:r>
          </w:p>
          <w:p w14:paraId="28DD45B6" w14:textId="77777777" w:rsidR="007E7899" w:rsidRDefault="007E7899" w:rsidP="009A4100">
            <w:pPr>
              <w:pStyle w:val="ListParagraph"/>
              <w:numPr>
                <w:ilvl w:val="0"/>
                <w:numId w:val="15"/>
              </w:numPr>
            </w:pPr>
            <w:r>
              <w:t>Interacted with team members.</w:t>
            </w:r>
          </w:p>
          <w:p w14:paraId="4BC82A96" w14:textId="77777777" w:rsidR="007E7899" w:rsidRDefault="007E7899" w:rsidP="009A4100">
            <w:pPr>
              <w:pStyle w:val="ListParagraph"/>
              <w:numPr>
                <w:ilvl w:val="0"/>
                <w:numId w:val="15"/>
              </w:numPr>
            </w:pPr>
            <w:r>
              <w:t>Handled phone calls queries and money transfer.</w:t>
            </w:r>
          </w:p>
          <w:p w14:paraId="5916A3AB" w14:textId="77777777" w:rsidR="007E7899" w:rsidRDefault="007E7899" w:rsidP="009A4100">
            <w:pPr>
              <w:pStyle w:val="ListParagraph"/>
              <w:numPr>
                <w:ilvl w:val="0"/>
                <w:numId w:val="15"/>
              </w:numPr>
            </w:pPr>
            <w:r>
              <w:t>Organized the company’s files.</w:t>
            </w:r>
          </w:p>
          <w:p w14:paraId="5491B588" w14:textId="77777777" w:rsidR="007E7899" w:rsidRDefault="007E7899" w:rsidP="009A4100">
            <w:pPr>
              <w:pStyle w:val="ListParagraph"/>
              <w:numPr>
                <w:ilvl w:val="0"/>
                <w:numId w:val="15"/>
              </w:numPr>
            </w:pPr>
            <w:r>
              <w:t xml:space="preserve">Worked with Microsoft Office. </w:t>
            </w:r>
          </w:p>
          <w:p w14:paraId="74EDF726" w14:textId="77777777" w:rsidR="007E7899" w:rsidRDefault="007E7899" w:rsidP="009A4100">
            <w:pPr>
              <w:pStyle w:val="ListParagraph"/>
              <w:numPr>
                <w:ilvl w:val="0"/>
                <w:numId w:val="15"/>
              </w:numPr>
            </w:pPr>
            <w:r>
              <w:t>Improved my experience in Meeting &amp; Event Planner.</w:t>
            </w:r>
          </w:p>
          <w:p w14:paraId="682F575A" w14:textId="77777777" w:rsidR="007E7899" w:rsidRDefault="007E7899" w:rsidP="007E7899"/>
        </w:tc>
      </w:tr>
    </w:tbl>
    <w:p w14:paraId="7105F630" w14:textId="63618215" w:rsidR="004E01EB" w:rsidRPr="009A4100" w:rsidRDefault="00D57D19" w:rsidP="004E01EB">
      <w:pPr>
        <w:pStyle w:val="Heading1"/>
        <w:rPr>
          <w:rFonts w:ascii="Times New Roman" w:hAnsi="Times New Roman" w:cs="Times New Roman"/>
        </w:rPr>
      </w:pPr>
      <w:r>
        <w:t xml:space="preserve"> </w:t>
      </w:r>
      <w:r w:rsidRPr="009A4100">
        <w:rPr>
          <w:rFonts w:ascii="Times New Roman" w:hAnsi="Times New Roman" w:cs="Times New Roman"/>
        </w:rPr>
        <w:t>Experience</w:t>
      </w:r>
    </w:p>
    <w:sdt>
      <w:sdtPr>
        <w:rPr>
          <w:rFonts w:ascii="Times New Roman" w:hAnsi="Times New Roman" w:cs="Times New Roman"/>
        </w:rPr>
        <w:alias w:val="Education:"/>
        <w:tag w:val="Education:"/>
        <w:id w:val="-1908763273"/>
        <w:placeholder>
          <w:docPart w:val="BC03C29BDF664CBCB02788F341171969"/>
        </w:placeholder>
        <w:temporary/>
        <w:showingPlcHdr/>
        <w15:appearance w15:val="hidden"/>
      </w:sdtPr>
      <w:sdtEndPr/>
      <w:sdtContent>
        <w:p w14:paraId="4DAF3AB2" w14:textId="77777777" w:rsidR="00DA59AA" w:rsidRPr="009A4100" w:rsidRDefault="00DA59AA" w:rsidP="0097790C">
          <w:pPr>
            <w:pStyle w:val="Heading1"/>
            <w:rPr>
              <w:rFonts w:ascii="Times New Roman" w:hAnsi="Times New Roman" w:cs="Times New Roman"/>
            </w:rPr>
          </w:pPr>
          <w:r w:rsidRPr="009A4100">
            <w:rPr>
              <w:rFonts w:ascii="Times New Roman" w:hAnsi="Times New Roman" w:cs="Times New Roman"/>
            </w:rPr>
            <w:t>Education</w:t>
          </w:r>
        </w:p>
      </w:sdtContent>
    </w:sdt>
    <w:tbl>
      <w:tblPr>
        <w:tblStyle w:val="TableGrid"/>
        <w:tblW w:w="5000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337"/>
      </w:tblGrid>
      <w:tr w:rsidR="001D0BF1" w:rsidRPr="009A4100" w14:paraId="0C70898E" w14:textId="77777777" w:rsidTr="007E7899">
        <w:trPr>
          <w:trHeight w:val="1265"/>
        </w:trPr>
        <w:tc>
          <w:tcPr>
            <w:tcW w:w="9475" w:type="dxa"/>
          </w:tcPr>
          <w:p w14:paraId="566B9CB3" w14:textId="46BC50DA" w:rsidR="001D0BF1" w:rsidRPr="009A4100" w:rsidRDefault="00D57D19" w:rsidP="001D0BF1">
            <w:pPr>
              <w:pStyle w:val="Heading3"/>
              <w:contextualSpacing w:val="0"/>
              <w:outlineLvl w:val="2"/>
              <w:rPr>
                <w:rFonts w:ascii="Times New Roman" w:hAnsi="Times New Roman" w:cs="Times New Roman"/>
              </w:rPr>
            </w:pPr>
            <w:r w:rsidRPr="009A4100">
              <w:rPr>
                <w:rFonts w:ascii="Times New Roman" w:hAnsi="Times New Roman" w:cs="Times New Roman"/>
              </w:rPr>
              <w:t>2020 -</w:t>
            </w:r>
            <w:r w:rsidR="001D0BF1" w:rsidRPr="009A4100">
              <w:rPr>
                <w:rFonts w:ascii="Times New Roman" w:hAnsi="Times New Roman" w:cs="Times New Roman"/>
              </w:rPr>
              <w:t xml:space="preserve"> </w:t>
            </w:r>
            <w:r w:rsidR="00806CD0" w:rsidRPr="009A4100">
              <w:rPr>
                <w:rFonts w:ascii="Times New Roman" w:hAnsi="Times New Roman" w:cs="Times New Roman"/>
              </w:rPr>
              <w:t>present</w:t>
            </w:r>
          </w:p>
          <w:p w14:paraId="7967574A" w14:textId="1F170882" w:rsidR="001D0BF1" w:rsidRPr="009A4100" w:rsidRDefault="00806CD0" w:rsidP="001D0BF1">
            <w:pPr>
              <w:pStyle w:val="Heading2"/>
              <w:contextualSpacing w:val="0"/>
              <w:outlineLvl w:val="1"/>
              <w:rPr>
                <w:rFonts w:ascii="Times New Roman" w:hAnsi="Times New Roman" w:cs="Times New Roman"/>
              </w:rPr>
            </w:pPr>
            <w:r w:rsidRPr="009A4100">
              <w:rPr>
                <w:rFonts w:ascii="Times New Roman" w:hAnsi="Times New Roman" w:cs="Times New Roman"/>
              </w:rPr>
              <w:t xml:space="preserve">BSc </w:t>
            </w:r>
            <w:r w:rsidR="008F2DFF" w:rsidRPr="009A4100">
              <w:rPr>
                <w:rFonts w:ascii="Times New Roman" w:hAnsi="Times New Roman" w:cs="Times New Roman"/>
              </w:rPr>
              <w:t>Software Design with Artificial intelligence for cloud computing</w:t>
            </w:r>
            <w:r w:rsidR="001D0BF1" w:rsidRPr="009A4100">
              <w:rPr>
                <w:rFonts w:ascii="Times New Roman" w:hAnsi="Times New Roman" w:cs="Times New Roman"/>
              </w:rPr>
              <w:t xml:space="preserve">, </w:t>
            </w:r>
            <w:r w:rsidR="00D57D19" w:rsidRPr="009A4100">
              <w:rPr>
                <w:rStyle w:val="SubtleReference"/>
                <w:rFonts w:ascii="Times New Roman" w:hAnsi="Times New Roman" w:cs="Times New Roman"/>
              </w:rPr>
              <w:t>Athlone Institute Of Technlogy</w:t>
            </w:r>
          </w:p>
          <w:p w14:paraId="0C8CB10A" w14:textId="3F9A0F58" w:rsidR="007538DC" w:rsidRPr="009A4100" w:rsidRDefault="008F2DFF" w:rsidP="007538DC">
            <w:pPr>
              <w:contextualSpacing w:val="0"/>
              <w:rPr>
                <w:rFonts w:ascii="Times New Roman" w:hAnsi="Times New Roman" w:cs="Times New Roman"/>
              </w:rPr>
            </w:pPr>
            <w:r w:rsidRPr="009A4100">
              <w:rPr>
                <w:rFonts w:ascii="Times New Roman" w:hAnsi="Times New Roman" w:cs="Times New Roman"/>
              </w:rPr>
              <w:t xml:space="preserve">Modules include: Web Development, Software Development, </w:t>
            </w:r>
            <w:r w:rsidR="00AD7F86">
              <w:rPr>
                <w:rFonts w:ascii="Times New Roman" w:hAnsi="Times New Roman" w:cs="Times New Roman"/>
              </w:rPr>
              <w:t>Digital Media</w:t>
            </w:r>
            <w:r w:rsidRPr="009A4100">
              <w:rPr>
                <w:rFonts w:ascii="Times New Roman" w:hAnsi="Times New Roman" w:cs="Times New Roman"/>
              </w:rPr>
              <w:t xml:space="preserve"> and Communications.</w:t>
            </w:r>
          </w:p>
        </w:tc>
      </w:tr>
      <w:tr w:rsidR="00F61DF9" w:rsidRPr="009A4100" w14:paraId="00622A0E" w14:textId="77777777" w:rsidTr="007E7899">
        <w:trPr>
          <w:trHeight w:val="763"/>
        </w:trPr>
        <w:tc>
          <w:tcPr>
            <w:tcW w:w="9475" w:type="dxa"/>
            <w:tcMar>
              <w:top w:w="216" w:type="dxa"/>
            </w:tcMar>
          </w:tcPr>
          <w:p w14:paraId="5459B38C" w14:textId="5A8311F5" w:rsidR="00F61DF9" w:rsidRPr="009A4100" w:rsidRDefault="00D57D19" w:rsidP="00F61DF9">
            <w:pPr>
              <w:pStyle w:val="Heading3"/>
              <w:contextualSpacing w:val="0"/>
              <w:outlineLvl w:val="2"/>
              <w:rPr>
                <w:rFonts w:ascii="Times New Roman" w:hAnsi="Times New Roman" w:cs="Times New Roman"/>
              </w:rPr>
            </w:pPr>
            <w:r w:rsidRPr="009A4100">
              <w:rPr>
                <w:rFonts w:ascii="Times New Roman" w:hAnsi="Times New Roman" w:cs="Times New Roman"/>
              </w:rPr>
              <w:t>2014 -</w:t>
            </w:r>
            <w:r w:rsidR="00F61DF9" w:rsidRPr="009A4100">
              <w:rPr>
                <w:rFonts w:ascii="Times New Roman" w:hAnsi="Times New Roman" w:cs="Times New Roman"/>
              </w:rPr>
              <w:t xml:space="preserve"> </w:t>
            </w:r>
            <w:r w:rsidRPr="009A4100">
              <w:rPr>
                <w:rFonts w:ascii="Times New Roman" w:hAnsi="Times New Roman" w:cs="Times New Roman"/>
              </w:rPr>
              <w:t>2020</w:t>
            </w:r>
          </w:p>
          <w:p w14:paraId="1049ED16" w14:textId="6BC8D37D" w:rsidR="00F61DF9" w:rsidRPr="009A4100" w:rsidRDefault="00D57D19" w:rsidP="00F61DF9">
            <w:pPr>
              <w:pStyle w:val="Heading2"/>
              <w:contextualSpacing w:val="0"/>
              <w:outlineLvl w:val="1"/>
              <w:rPr>
                <w:rFonts w:ascii="Times New Roman" w:hAnsi="Times New Roman" w:cs="Times New Roman"/>
              </w:rPr>
            </w:pPr>
            <w:r w:rsidRPr="009A4100">
              <w:rPr>
                <w:rFonts w:ascii="Times New Roman" w:hAnsi="Times New Roman" w:cs="Times New Roman"/>
              </w:rPr>
              <w:t>Leaving Cert</w:t>
            </w:r>
            <w:r w:rsidR="00F61DF9" w:rsidRPr="009A4100">
              <w:rPr>
                <w:rFonts w:ascii="Times New Roman" w:hAnsi="Times New Roman" w:cs="Times New Roman"/>
              </w:rPr>
              <w:t xml:space="preserve">, </w:t>
            </w:r>
            <w:r w:rsidRPr="009A4100">
              <w:rPr>
                <w:rStyle w:val="SubtleReference"/>
                <w:rFonts w:ascii="Times New Roman" w:hAnsi="Times New Roman" w:cs="Times New Roman"/>
              </w:rPr>
              <w:t>Roscommon Community College</w:t>
            </w:r>
          </w:p>
          <w:p w14:paraId="7F1915B1" w14:textId="24D4A89E" w:rsidR="008F2DFF" w:rsidRPr="009A4100" w:rsidRDefault="00515A5D" w:rsidP="00F61DF9">
            <w:pPr>
              <w:rPr>
                <w:rFonts w:ascii="Times New Roman" w:hAnsi="Times New Roman" w:cs="Times New Roman"/>
              </w:rPr>
            </w:pPr>
            <w:r w:rsidRPr="009A4100">
              <w:rPr>
                <w:rFonts w:ascii="Times New Roman" w:hAnsi="Times New Roman" w:cs="Times New Roman"/>
              </w:rPr>
              <w:t>7</w:t>
            </w:r>
            <w:r w:rsidR="008F2DFF" w:rsidRPr="009A4100">
              <w:rPr>
                <w:rFonts w:ascii="Times New Roman" w:hAnsi="Times New Roman" w:cs="Times New Roman"/>
              </w:rPr>
              <w:t xml:space="preserve"> subjects including Higher Level French.</w:t>
            </w:r>
            <w:r w:rsidR="00FD02D6" w:rsidRPr="009A4100">
              <w:rPr>
                <w:rFonts w:ascii="Times New Roman" w:hAnsi="Times New Roman" w:cs="Times New Roman"/>
              </w:rPr>
              <w:t xml:space="preserve"> (H2)</w:t>
            </w:r>
          </w:p>
        </w:tc>
      </w:tr>
    </w:tbl>
    <w:sdt>
      <w:sdtPr>
        <w:rPr>
          <w:rFonts w:ascii="Times New Roman" w:hAnsi="Times New Roman" w:cs="Times New Roman"/>
        </w:rPr>
        <w:alias w:val="Skills:"/>
        <w:tag w:val="Skills:"/>
        <w:id w:val="-1392877668"/>
        <w:placeholder>
          <w:docPart w:val="0AB6CD666257466CB1CFD24D6F855D6E"/>
        </w:placeholder>
        <w:temporary/>
        <w:showingPlcHdr/>
        <w15:appearance w15:val="hidden"/>
      </w:sdtPr>
      <w:sdtEndPr/>
      <w:sdtContent>
        <w:p w14:paraId="50F40D36" w14:textId="77777777" w:rsidR="00486277" w:rsidRPr="009A4100" w:rsidRDefault="00486277" w:rsidP="00486277">
          <w:pPr>
            <w:pStyle w:val="Heading1"/>
            <w:rPr>
              <w:rFonts w:ascii="Times New Roman" w:hAnsi="Times New Roman" w:cs="Times New Roman"/>
            </w:rPr>
          </w:pPr>
          <w:r w:rsidRPr="009A4100">
            <w:rPr>
              <w:rFonts w:ascii="Times New Roman" w:hAnsi="Times New Roman" w:cs="Times New Roman"/>
            </w:rPr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3A0632" w:rsidRPr="009A4100" w14:paraId="0332B47D" w14:textId="77777777" w:rsidTr="00CF1A49">
        <w:tc>
          <w:tcPr>
            <w:tcW w:w="4675" w:type="dxa"/>
          </w:tcPr>
          <w:p w14:paraId="3DABBE50" w14:textId="37865336" w:rsidR="001E3120" w:rsidRPr="009A4100" w:rsidRDefault="00D57D19" w:rsidP="006E1507">
            <w:pPr>
              <w:pStyle w:val="ListBullet"/>
              <w:contextualSpacing w:val="0"/>
              <w:rPr>
                <w:rFonts w:ascii="Times New Roman" w:hAnsi="Times New Roman" w:cs="Times New Roman"/>
              </w:rPr>
            </w:pPr>
            <w:r w:rsidRPr="009A4100">
              <w:rPr>
                <w:rFonts w:ascii="Times New Roman" w:hAnsi="Times New Roman" w:cs="Times New Roman"/>
              </w:rPr>
              <w:t>English | Portuguese | French</w:t>
            </w:r>
          </w:p>
          <w:p w14:paraId="2C313EF4" w14:textId="77777777" w:rsidR="001F4E6D" w:rsidRPr="009A4100" w:rsidRDefault="009823FC" w:rsidP="006E1507">
            <w:pPr>
              <w:pStyle w:val="ListBullet"/>
              <w:contextualSpacing w:val="0"/>
              <w:rPr>
                <w:rFonts w:ascii="Times New Roman" w:hAnsi="Times New Roman" w:cs="Times New Roman"/>
              </w:rPr>
            </w:pPr>
            <w:r w:rsidRPr="009A4100">
              <w:rPr>
                <w:rFonts w:ascii="Times New Roman" w:hAnsi="Times New Roman" w:cs="Times New Roman"/>
              </w:rPr>
              <w:t>Caretaker</w:t>
            </w:r>
          </w:p>
          <w:p w14:paraId="00B0E84B" w14:textId="1C664D74" w:rsidR="009823FC" w:rsidRPr="009A4100" w:rsidRDefault="00806CD0" w:rsidP="006E1507">
            <w:pPr>
              <w:pStyle w:val="ListBullet"/>
              <w:contextualSpacing w:val="0"/>
              <w:rPr>
                <w:rFonts w:ascii="Times New Roman" w:hAnsi="Times New Roman" w:cs="Times New Roman"/>
              </w:rPr>
            </w:pPr>
            <w:r w:rsidRPr="009A4100">
              <w:rPr>
                <w:rFonts w:ascii="Times New Roman" w:hAnsi="Times New Roman" w:cs="Times New Roman"/>
              </w:rPr>
              <w:t>Web Design</w:t>
            </w:r>
          </w:p>
        </w:tc>
        <w:tc>
          <w:tcPr>
            <w:tcW w:w="4675" w:type="dxa"/>
            <w:tcMar>
              <w:left w:w="360" w:type="dxa"/>
            </w:tcMar>
          </w:tcPr>
          <w:p w14:paraId="1DCC47EF" w14:textId="34D40968" w:rsidR="003A0632" w:rsidRPr="009A4100" w:rsidRDefault="00D57D19" w:rsidP="006E1507">
            <w:pPr>
              <w:pStyle w:val="ListBullet"/>
              <w:contextualSpacing w:val="0"/>
              <w:rPr>
                <w:rFonts w:ascii="Times New Roman" w:hAnsi="Times New Roman" w:cs="Times New Roman"/>
              </w:rPr>
            </w:pPr>
            <w:r w:rsidRPr="009A4100">
              <w:rPr>
                <w:rFonts w:ascii="Times New Roman" w:hAnsi="Times New Roman" w:cs="Times New Roman"/>
              </w:rPr>
              <w:t>Organization Skills</w:t>
            </w:r>
          </w:p>
          <w:p w14:paraId="40F068A1" w14:textId="7F31DB8A" w:rsidR="001E3120" w:rsidRPr="009A4100" w:rsidRDefault="00D57D19" w:rsidP="006E1507">
            <w:pPr>
              <w:pStyle w:val="ListBullet"/>
              <w:contextualSpacing w:val="0"/>
              <w:rPr>
                <w:rFonts w:ascii="Times New Roman" w:hAnsi="Times New Roman" w:cs="Times New Roman"/>
              </w:rPr>
            </w:pPr>
            <w:r w:rsidRPr="009A4100">
              <w:rPr>
                <w:rFonts w:ascii="Times New Roman" w:hAnsi="Times New Roman" w:cs="Times New Roman"/>
              </w:rPr>
              <w:t>Teamwork &amp; Leadership</w:t>
            </w:r>
          </w:p>
          <w:p w14:paraId="61EAAE6F" w14:textId="65B269C9" w:rsidR="001E3120" w:rsidRPr="009A4100" w:rsidRDefault="00D57D19" w:rsidP="006E1507">
            <w:pPr>
              <w:pStyle w:val="ListBullet"/>
              <w:contextualSpacing w:val="0"/>
              <w:rPr>
                <w:rFonts w:ascii="Times New Roman" w:hAnsi="Times New Roman" w:cs="Times New Roman"/>
              </w:rPr>
            </w:pPr>
            <w:r w:rsidRPr="009A4100">
              <w:rPr>
                <w:rFonts w:ascii="Times New Roman" w:hAnsi="Times New Roman" w:cs="Times New Roman"/>
              </w:rPr>
              <w:t>Communication Skills</w:t>
            </w:r>
          </w:p>
        </w:tc>
      </w:tr>
    </w:tbl>
    <w:p w14:paraId="4B42E2EC" w14:textId="6D231AD7" w:rsidR="00AD782D" w:rsidRPr="009A4100" w:rsidRDefault="00806CD0" w:rsidP="0062312F">
      <w:pPr>
        <w:pStyle w:val="Heading1"/>
        <w:rPr>
          <w:rFonts w:ascii="Times New Roman" w:hAnsi="Times New Roman" w:cs="Times New Roman"/>
        </w:rPr>
      </w:pPr>
      <w:r w:rsidRPr="009A4100">
        <w:rPr>
          <w:rFonts w:ascii="Times New Roman" w:hAnsi="Times New Roman" w:cs="Times New Roman"/>
        </w:rPr>
        <w:t>A</w:t>
      </w:r>
      <w:r w:rsidR="00FD02D6" w:rsidRPr="009A4100">
        <w:rPr>
          <w:rFonts w:ascii="Times New Roman" w:hAnsi="Times New Roman" w:cs="Times New Roman"/>
        </w:rPr>
        <w:t>chievements &amp; Awards</w:t>
      </w:r>
    </w:p>
    <w:p w14:paraId="5315BDE1" w14:textId="77777777" w:rsidR="009A4100" w:rsidRDefault="00806CD0" w:rsidP="009A4100">
      <w:pPr>
        <w:rPr>
          <w:rFonts w:ascii="Times New Roman" w:hAnsi="Times New Roman" w:cs="Times New Roman"/>
        </w:rPr>
      </w:pPr>
      <w:r w:rsidRPr="009A4100">
        <w:rPr>
          <w:rFonts w:ascii="Times New Roman" w:hAnsi="Times New Roman" w:cs="Times New Roman"/>
        </w:rPr>
        <w:t>Highly Recommended Poem.</w:t>
      </w:r>
      <w:r w:rsidR="009A4100" w:rsidRPr="009A4100">
        <w:rPr>
          <w:rFonts w:ascii="Times New Roman" w:hAnsi="Times New Roman" w:cs="Times New Roman"/>
        </w:rPr>
        <w:t xml:space="preserve"> | </w:t>
      </w:r>
      <w:r w:rsidRPr="009A4100">
        <w:rPr>
          <w:rFonts w:ascii="Times New Roman" w:hAnsi="Times New Roman" w:cs="Times New Roman"/>
        </w:rPr>
        <w:t>Class Contribution of 2019.</w:t>
      </w:r>
      <w:r w:rsidR="009A4100" w:rsidRPr="009A4100">
        <w:rPr>
          <w:rFonts w:ascii="Times New Roman" w:hAnsi="Times New Roman" w:cs="Times New Roman"/>
        </w:rPr>
        <w:t xml:space="preserve"> | </w:t>
      </w:r>
      <w:r w:rsidRPr="009A4100">
        <w:rPr>
          <w:rFonts w:ascii="Times New Roman" w:hAnsi="Times New Roman" w:cs="Times New Roman"/>
        </w:rPr>
        <w:t>Semi-finals Girls Volleyball Team.</w:t>
      </w:r>
      <w:r w:rsidR="009A4100" w:rsidRPr="009A4100">
        <w:rPr>
          <w:rFonts w:ascii="Times New Roman" w:hAnsi="Times New Roman" w:cs="Times New Roman"/>
        </w:rPr>
        <w:t xml:space="preserve"> | </w:t>
      </w:r>
    </w:p>
    <w:p w14:paraId="45058010" w14:textId="62EA56ED" w:rsidR="00FD02D6" w:rsidRPr="009A4100" w:rsidRDefault="00806CD0" w:rsidP="009A4100">
      <w:pPr>
        <w:rPr>
          <w:rFonts w:ascii="Times New Roman" w:hAnsi="Times New Roman" w:cs="Times New Roman"/>
        </w:rPr>
      </w:pPr>
      <w:r w:rsidRPr="009A4100">
        <w:rPr>
          <w:rFonts w:ascii="Times New Roman" w:hAnsi="Times New Roman" w:cs="Times New Roman"/>
        </w:rPr>
        <w:t>Class Prefect of 2020. (6</w:t>
      </w:r>
      <w:r w:rsidRPr="009A4100">
        <w:rPr>
          <w:rFonts w:ascii="Times New Roman" w:hAnsi="Times New Roman" w:cs="Times New Roman"/>
          <w:vertAlign w:val="superscript"/>
        </w:rPr>
        <w:t>th</w:t>
      </w:r>
      <w:r w:rsidRPr="009A4100">
        <w:rPr>
          <w:rFonts w:ascii="Times New Roman" w:hAnsi="Times New Roman" w:cs="Times New Roman"/>
        </w:rPr>
        <w:t xml:space="preserve"> Year)</w:t>
      </w:r>
    </w:p>
    <w:sectPr w:rsidR="00FD02D6" w:rsidRPr="009A4100" w:rsidSect="005A1B10">
      <w:footerReference w:type="default" r:id="rId7"/>
      <w:headerReference w:type="first" r:id="rId8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19E2ED" w14:textId="77777777" w:rsidR="00D23B22" w:rsidRDefault="00D23B22" w:rsidP="0068194B">
      <w:r>
        <w:separator/>
      </w:r>
    </w:p>
    <w:p w14:paraId="2C2394DC" w14:textId="77777777" w:rsidR="00D23B22" w:rsidRDefault="00D23B22"/>
    <w:p w14:paraId="6C129203" w14:textId="77777777" w:rsidR="00D23B22" w:rsidRDefault="00D23B22"/>
  </w:endnote>
  <w:endnote w:type="continuationSeparator" w:id="0">
    <w:p w14:paraId="6AB96B72" w14:textId="77777777" w:rsidR="00D23B22" w:rsidRDefault="00D23B22" w:rsidP="0068194B">
      <w:r>
        <w:continuationSeparator/>
      </w:r>
    </w:p>
    <w:p w14:paraId="665BD645" w14:textId="77777777" w:rsidR="00D23B22" w:rsidRDefault="00D23B22"/>
    <w:p w14:paraId="6C37F772" w14:textId="77777777" w:rsidR="00D23B22" w:rsidRDefault="00D23B2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D68556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270075" w14:textId="77777777" w:rsidR="00D23B22" w:rsidRDefault="00D23B22" w:rsidP="0068194B">
      <w:r>
        <w:separator/>
      </w:r>
    </w:p>
    <w:p w14:paraId="6D49584D" w14:textId="77777777" w:rsidR="00D23B22" w:rsidRDefault="00D23B22"/>
    <w:p w14:paraId="31CD6CF9" w14:textId="77777777" w:rsidR="00D23B22" w:rsidRDefault="00D23B22"/>
  </w:footnote>
  <w:footnote w:type="continuationSeparator" w:id="0">
    <w:p w14:paraId="4206EC26" w14:textId="77777777" w:rsidR="00D23B22" w:rsidRDefault="00D23B22" w:rsidP="0068194B">
      <w:r>
        <w:continuationSeparator/>
      </w:r>
    </w:p>
    <w:p w14:paraId="1E9E4519" w14:textId="77777777" w:rsidR="00D23B22" w:rsidRDefault="00D23B22"/>
    <w:p w14:paraId="38CD9B03" w14:textId="77777777" w:rsidR="00D23B22" w:rsidRDefault="00D23B2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819407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52481A8" wp14:editId="048ED364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7642318C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1B5A7121"/>
    <w:multiLevelType w:val="hybridMultilevel"/>
    <w:tmpl w:val="954892D8"/>
    <w:lvl w:ilvl="0" w:tplc="1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893889"/>
    <w:multiLevelType w:val="hybridMultilevel"/>
    <w:tmpl w:val="219A82D4"/>
    <w:lvl w:ilvl="0" w:tplc="1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71E653EB"/>
    <w:multiLevelType w:val="hybridMultilevel"/>
    <w:tmpl w:val="264EF1E0"/>
    <w:lvl w:ilvl="0" w:tplc="1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0"/>
  </w:num>
  <w:num w:numId="6">
    <w:abstractNumId w:val="3"/>
  </w:num>
  <w:num w:numId="7">
    <w:abstractNumId w:val="13"/>
  </w:num>
  <w:num w:numId="8">
    <w:abstractNumId w:val="2"/>
  </w:num>
  <w:num w:numId="9">
    <w:abstractNumId w:val="14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2"/>
  </w:num>
  <w:num w:numId="15">
    <w:abstractNumId w:val="15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7CF"/>
    <w:rsid w:val="000001EF"/>
    <w:rsid w:val="00007322"/>
    <w:rsid w:val="00007728"/>
    <w:rsid w:val="00024584"/>
    <w:rsid w:val="00024730"/>
    <w:rsid w:val="00055E95"/>
    <w:rsid w:val="0007021F"/>
    <w:rsid w:val="000B2BA5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D7BFA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36056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726BC"/>
    <w:rsid w:val="00474105"/>
    <w:rsid w:val="00480E6E"/>
    <w:rsid w:val="00486277"/>
    <w:rsid w:val="004908FE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15A5D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618E9"/>
    <w:rsid w:val="0068194B"/>
    <w:rsid w:val="00692703"/>
    <w:rsid w:val="006A1962"/>
    <w:rsid w:val="006B5D48"/>
    <w:rsid w:val="006B7D7B"/>
    <w:rsid w:val="006C1A5E"/>
    <w:rsid w:val="006E1507"/>
    <w:rsid w:val="00712D8B"/>
    <w:rsid w:val="007273B7"/>
    <w:rsid w:val="00733E0A"/>
    <w:rsid w:val="0074403D"/>
    <w:rsid w:val="00746D44"/>
    <w:rsid w:val="007538DC"/>
    <w:rsid w:val="00757803"/>
    <w:rsid w:val="007873A1"/>
    <w:rsid w:val="0079206B"/>
    <w:rsid w:val="00796076"/>
    <w:rsid w:val="007C0566"/>
    <w:rsid w:val="007C606B"/>
    <w:rsid w:val="007E07CF"/>
    <w:rsid w:val="007E6A61"/>
    <w:rsid w:val="007E7899"/>
    <w:rsid w:val="00801140"/>
    <w:rsid w:val="00803404"/>
    <w:rsid w:val="00806CD0"/>
    <w:rsid w:val="00834955"/>
    <w:rsid w:val="00855B59"/>
    <w:rsid w:val="00860461"/>
    <w:rsid w:val="0086487C"/>
    <w:rsid w:val="00870B20"/>
    <w:rsid w:val="008829F8"/>
    <w:rsid w:val="00885897"/>
    <w:rsid w:val="008A6538"/>
    <w:rsid w:val="008C7056"/>
    <w:rsid w:val="008D78AE"/>
    <w:rsid w:val="008F2DFF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23FC"/>
    <w:rsid w:val="0098506E"/>
    <w:rsid w:val="009A4100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782D"/>
    <w:rsid w:val="00AD7F86"/>
    <w:rsid w:val="00AE7650"/>
    <w:rsid w:val="00B10EBE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D431F"/>
    <w:rsid w:val="00BE3ACE"/>
    <w:rsid w:val="00BE423E"/>
    <w:rsid w:val="00BF61AC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23B22"/>
    <w:rsid w:val="00D243A9"/>
    <w:rsid w:val="00D305E5"/>
    <w:rsid w:val="00D37CD3"/>
    <w:rsid w:val="00D57D19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7E8"/>
    <w:rsid w:val="00EF51D9"/>
    <w:rsid w:val="00F130DD"/>
    <w:rsid w:val="00F24884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C6AEA"/>
    <w:rsid w:val="00FD02D6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1F1A06"/>
  <w15:chartTrackingRefBased/>
  <w15:docId w15:val="{14FB4F5A-3C65-427C-A8DC-B2C25E359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ean-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A6E1E8CDA6BC4EDA8872ECD827B994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1D45D8-B133-41EE-B36C-F22CAC90530F}"/>
      </w:docPartPr>
      <w:docPartBody>
        <w:p w:rsidR="00A352D4" w:rsidRDefault="00586048">
          <w:pPr>
            <w:pStyle w:val="A6E1E8CDA6BC4EDA8872ECD827B9944C"/>
          </w:pPr>
          <w:r w:rsidRPr="00CF1A49">
            <w:t>·</w:t>
          </w:r>
        </w:p>
      </w:docPartBody>
    </w:docPart>
    <w:docPart>
      <w:docPartPr>
        <w:name w:val="E6F17951BD664F2CBA816A2FFE8DE1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C554CF-1D45-4E5B-A39A-6DE4674FB7AC}"/>
      </w:docPartPr>
      <w:docPartBody>
        <w:p w:rsidR="00A352D4" w:rsidRDefault="00586048">
          <w:pPr>
            <w:pStyle w:val="E6F17951BD664F2CBA816A2FFE8DE11F"/>
          </w:pPr>
          <w:r w:rsidRPr="00CF1A49">
            <w:t>·</w:t>
          </w:r>
        </w:p>
      </w:docPartBody>
    </w:docPart>
    <w:docPart>
      <w:docPartPr>
        <w:name w:val="BC03C29BDF664CBCB02788F3411719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1DFB01-7CED-4237-9A2F-8F3A791C9A1E}"/>
      </w:docPartPr>
      <w:docPartBody>
        <w:p w:rsidR="00A352D4" w:rsidRDefault="00586048">
          <w:pPr>
            <w:pStyle w:val="BC03C29BDF664CBCB02788F341171969"/>
          </w:pPr>
          <w:r w:rsidRPr="00CF1A49">
            <w:t>Education</w:t>
          </w:r>
        </w:p>
      </w:docPartBody>
    </w:docPart>
    <w:docPart>
      <w:docPartPr>
        <w:name w:val="0AB6CD666257466CB1CFD24D6F855D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A5164E-21B0-49DD-A615-4EE4FA428013}"/>
      </w:docPartPr>
      <w:docPartBody>
        <w:p w:rsidR="00A352D4" w:rsidRDefault="00586048">
          <w:pPr>
            <w:pStyle w:val="0AB6CD666257466CB1CFD24D6F855D6E"/>
          </w:pPr>
          <w:r w:rsidRPr="00CF1A49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048"/>
    <w:rsid w:val="001C7B92"/>
    <w:rsid w:val="00586048"/>
    <w:rsid w:val="009E03E8"/>
    <w:rsid w:val="00A3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E" w:eastAsia="en-I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A6E1E8CDA6BC4EDA8872ECD827B9944C">
    <w:name w:val="A6E1E8CDA6BC4EDA8872ECD827B9944C"/>
  </w:style>
  <w:style w:type="paragraph" w:customStyle="1" w:styleId="E6F17951BD664F2CBA816A2FFE8DE11F">
    <w:name w:val="E6F17951BD664F2CBA816A2FFE8DE11F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BC03C29BDF664CBCB02788F341171969">
    <w:name w:val="BC03C29BDF664CBCB02788F341171969"/>
  </w:style>
  <w:style w:type="paragraph" w:customStyle="1" w:styleId="0AB6CD666257466CB1CFD24D6F855D6E">
    <w:name w:val="0AB6CD666257466CB1CFD24D6F855D6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</Template>
  <TotalTime>310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Camargo</dc:creator>
  <cp:keywords/>
  <dc:description/>
  <cp:lastModifiedBy>Jean Camargo</cp:lastModifiedBy>
  <cp:revision>5</cp:revision>
  <dcterms:created xsi:type="dcterms:W3CDTF">2021-02-21T15:15:00Z</dcterms:created>
  <dcterms:modified xsi:type="dcterms:W3CDTF">2021-03-08T16:30:00Z</dcterms:modified>
  <cp:category/>
</cp:coreProperties>
</file>